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Default="00C6554A" w:rsidP="00C6554A">
      <w:pPr>
        <w:pStyle w:val="Photo"/>
        <w:rPr>
          <w:noProof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:rsidR="00B666A0" w:rsidRDefault="00B666A0" w:rsidP="00C6554A">
      <w:pPr>
        <w:pStyle w:val="Photo"/>
        <w:rPr>
          <w:noProof/>
        </w:rPr>
      </w:pPr>
    </w:p>
    <w:p w:rsidR="00B666A0" w:rsidRDefault="00B666A0" w:rsidP="00C6554A">
      <w:pPr>
        <w:pStyle w:val="Photo"/>
        <w:rPr>
          <w:noProof/>
        </w:rPr>
      </w:pPr>
    </w:p>
    <w:p w:rsidR="00B666A0" w:rsidRDefault="00B666A0" w:rsidP="00C6554A">
      <w:pPr>
        <w:pStyle w:val="Photo"/>
        <w:rPr>
          <w:noProof/>
        </w:rPr>
      </w:pPr>
    </w:p>
    <w:p w:rsidR="00B666A0" w:rsidRDefault="00B666A0" w:rsidP="00C6554A">
      <w:pPr>
        <w:pStyle w:val="Photo"/>
        <w:rPr>
          <w:noProof/>
        </w:rPr>
      </w:pPr>
    </w:p>
    <w:p w:rsidR="00B666A0" w:rsidRPr="008B5277" w:rsidRDefault="00B666A0" w:rsidP="00C6554A">
      <w:pPr>
        <w:pStyle w:val="Photo"/>
      </w:pPr>
    </w:p>
    <w:bookmarkEnd w:id="0"/>
    <w:bookmarkEnd w:id="1"/>
    <w:bookmarkEnd w:id="2"/>
    <w:bookmarkEnd w:id="3"/>
    <w:bookmarkEnd w:id="4"/>
    <w:p w:rsidR="00C6554A" w:rsidRDefault="002F4921" w:rsidP="00C6554A">
      <w:pPr>
        <w:pStyle w:val="Title"/>
      </w:pPr>
      <w:r>
        <w:t xml:space="preserve">Project </w:t>
      </w:r>
      <w:r w:rsidR="00E83BE3">
        <w:t>3</w:t>
      </w:r>
    </w:p>
    <w:p w:rsidR="002F4921" w:rsidRDefault="00E83BE3" w:rsidP="00C6554A">
      <w:pPr>
        <w:pStyle w:val="ContactInfo"/>
        <w:rPr>
          <w:rFonts w:asciiTheme="majorHAnsi" w:eastAsiaTheme="majorEastAsia" w:hAnsiTheme="majorHAnsi" w:cstheme="majorBidi"/>
          <w:caps/>
          <w:sz w:val="26"/>
        </w:rPr>
      </w:pPr>
      <w:r>
        <w:rPr>
          <w:rFonts w:asciiTheme="majorHAnsi" w:eastAsiaTheme="majorEastAsia" w:hAnsiTheme="majorHAnsi" w:cstheme="majorBidi"/>
          <w:caps/>
          <w:sz w:val="26"/>
        </w:rPr>
        <w:t>A Simple Interactive 3D Game</w:t>
      </w:r>
    </w:p>
    <w:p w:rsidR="00C6554A" w:rsidRDefault="00D95AF0" w:rsidP="00C6554A">
      <w:pPr>
        <w:pStyle w:val="ContactInfo"/>
      </w:pPr>
      <w:r>
        <w:t>Mitchell Couturier</w:t>
      </w:r>
      <w:r w:rsidR="00C6554A">
        <w:t xml:space="preserve"> | </w:t>
      </w:r>
      <w:r>
        <w:t xml:space="preserve">CIS </w:t>
      </w:r>
      <w:r w:rsidR="00E307D3">
        <w:t>367</w:t>
      </w:r>
      <w:r w:rsidR="00C6554A">
        <w:t xml:space="preserve"> |</w:t>
      </w:r>
      <w:r w:rsidR="00C6554A" w:rsidRPr="00D5413C">
        <w:t xml:space="preserve"> </w:t>
      </w:r>
      <w:r w:rsidR="00E83BE3">
        <w:t>April 18</w:t>
      </w:r>
      <w:r>
        <w:t>, 2017</w:t>
      </w:r>
      <w:r w:rsidR="00C6554A">
        <w:br w:type="page"/>
      </w:r>
    </w:p>
    <w:p w:rsidR="00C6554A" w:rsidRDefault="005D1851" w:rsidP="000E6FF2">
      <w:pPr>
        <w:pStyle w:val="Heading1"/>
      </w:pPr>
      <w:r>
        <w:lastRenderedPageBreak/>
        <w:t>Purpose</w:t>
      </w:r>
    </w:p>
    <w:p w:rsidR="000E6FF2" w:rsidRDefault="000E6FF2" w:rsidP="000E6FF2">
      <w:r>
        <w:t xml:space="preserve">The </w:t>
      </w:r>
      <w:r w:rsidR="00EB5D57">
        <w:t xml:space="preserve">purpose of this program </w:t>
      </w:r>
      <w:r w:rsidR="00E83BE3">
        <w:t>is to develop a simple 3D interactive game that features interactive computer graphics. The game I chose to develop was an “asteroids shooter”-style game, with a 3</w:t>
      </w:r>
      <w:r w:rsidR="00E83BE3" w:rsidRPr="00E83BE3">
        <w:rPr>
          <w:vertAlign w:val="superscript"/>
        </w:rPr>
        <w:t>rd</w:t>
      </w:r>
      <w:r w:rsidR="00E83BE3">
        <w:t xml:space="preserve"> person perspective from the spaceship.</w:t>
      </w:r>
    </w:p>
    <w:p w:rsidR="005E3818" w:rsidRDefault="00E83BE3" w:rsidP="005E3818">
      <w:pPr>
        <w:pStyle w:val="Heading1"/>
      </w:pPr>
      <w:r>
        <w:t>Game Design</w:t>
      </w:r>
    </w:p>
    <w:p w:rsidR="005D1851" w:rsidRDefault="00FD3EB3" w:rsidP="00E83BE3">
      <w:r>
        <w:t xml:space="preserve">The </w:t>
      </w:r>
      <w:bookmarkStart w:id="5" w:name="_GoBack"/>
      <w:bookmarkEnd w:id="5"/>
    </w:p>
    <w:p w:rsidR="00E83BE3" w:rsidRDefault="00E83BE3" w:rsidP="00E83BE3">
      <w:pPr>
        <w:pStyle w:val="Heading1"/>
      </w:pPr>
      <w:r>
        <w:t>Game Design</w:t>
      </w:r>
    </w:p>
    <w:p w:rsidR="00E83BE3" w:rsidRDefault="00E83BE3" w:rsidP="00E83BE3">
      <w:r>
        <w:t xml:space="preserve">The </w:t>
      </w:r>
    </w:p>
    <w:p w:rsidR="00E83BE3" w:rsidRDefault="00E83BE3" w:rsidP="00E83BE3">
      <w:pPr>
        <w:pStyle w:val="Heading1"/>
      </w:pPr>
      <w:r>
        <w:t>Game Design</w:t>
      </w:r>
    </w:p>
    <w:p w:rsidR="00E83BE3" w:rsidRDefault="00E83BE3" w:rsidP="00E83BE3">
      <w:r>
        <w:t xml:space="preserve">The </w:t>
      </w:r>
    </w:p>
    <w:p w:rsidR="00E83BE3" w:rsidRDefault="00E83BE3" w:rsidP="00E83BE3">
      <w:pPr>
        <w:pStyle w:val="Heading1"/>
      </w:pPr>
      <w:r>
        <w:t>Game Design</w:t>
      </w:r>
    </w:p>
    <w:p w:rsidR="00E83BE3" w:rsidRDefault="00E83BE3" w:rsidP="00E83BE3">
      <w:r>
        <w:t xml:space="preserve">The </w:t>
      </w:r>
    </w:p>
    <w:p w:rsidR="00E83BE3" w:rsidRDefault="00E83BE3" w:rsidP="00E83BE3">
      <w:pPr>
        <w:pStyle w:val="Heading1"/>
      </w:pPr>
      <w:r>
        <w:t>Game Design</w:t>
      </w:r>
    </w:p>
    <w:p w:rsidR="00E83BE3" w:rsidRDefault="00E83BE3" w:rsidP="00E83BE3">
      <w:r>
        <w:t xml:space="preserve">The </w:t>
      </w:r>
    </w:p>
    <w:p w:rsidR="00DE5796" w:rsidRDefault="00DE5796" w:rsidP="000E6FF2">
      <w:r>
        <w:br w:type="page"/>
      </w:r>
    </w:p>
    <w:p w:rsidR="00DE5796" w:rsidRDefault="006D4573" w:rsidP="00C47469">
      <w:pPr>
        <w:pStyle w:val="Heading1"/>
        <w:pBdr>
          <w:bottom w:val="single" w:sz="4" w:space="1" w:color="auto"/>
        </w:pBd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2781300</wp:posOffset>
            </wp:positionH>
            <wp:positionV relativeFrom="paragraph">
              <wp:posOffset>3106420</wp:posOffset>
            </wp:positionV>
            <wp:extent cx="2713990" cy="2699385"/>
            <wp:effectExtent l="0" t="0" r="0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_screenshot_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2781300</wp:posOffset>
            </wp:positionH>
            <wp:positionV relativeFrom="paragraph">
              <wp:posOffset>340995</wp:posOffset>
            </wp:positionV>
            <wp:extent cx="2713990" cy="27051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e_screenshot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2719705" cy="2714625"/>
            <wp:effectExtent l="0" t="0" r="444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e_screenshot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7D3">
        <w:t>Screenshots</w:t>
      </w:r>
    </w:p>
    <w:p w:rsidR="00872BD9" w:rsidRDefault="006D4573" w:rsidP="00872BD9">
      <w:pPr>
        <w:spacing w:before="0"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2772410</wp:posOffset>
            </wp:positionV>
            <wp:extent cx="2719705" cy="2705100"/>
            <wp:effectExtent l="0" t="0" r="444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e_screenshot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5796" w:rsidRDefault="00DE5796" w:rsidP="00DE5796"/>
    <w:p w:rsidR="00DE5796" w:rsidRPr="00E307D3" w:rsidRDefault="00DE5796" w:rsidP="00E307D3"/>
    <w:sectPr w:rsidR="00DE5796" w:rsidRPr="00E307D3">
      <w:footerReference w:type="default" r:id="rId1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276C" w:rsidRDefault="0017276C" w:rsidP="00C6554A">
      <w:pPr>
        <w:spacing w:before="0" w:after="0" w:line="240" w:lineRule="auto"/>
      </w:pPr>
      <w:r>
        <w:separator/>
      </w:r>
    </w:p>
  </w:endnote>
  <w:endnote w:type="continuationSeparator" w:id="0">
    <w:p w:rsidR="0017276C" w:rsidRDefault="0017276C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6FF2" w:rsidRDefault="000E6FF2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B0D5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276C" w:rsidRDefault="0017276C" w:rsidP="00C6554A">
      <w:pPr>
        <w:spacing w:before="0" w:after="0" w:line="240" w:lineRule="auto"/>
      </w:pPr>
      <w:r>
        <w:separator/>
      </w:r>
    </w:p>
  </w:footnote>
  <w:footnote w:type="continuationSeparator" w:id="0">
    <w:p w:rsidR="0017276C" w:rsidRDefault="0017276C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6A0"/>
    <w:rsid w:val="000056AE"/>
    <w:rsid w:val="000119A2"/>
    <w:rsid w:val="00044CD3"/>
    <w:rsid w:val="00075097"/>
    <w:rsid w:val="000E6FF2"/>
    <w:rsid w:val="00144B7B"/>
    <w:rsid w:val="0017276C"/>
    <w:rsid w:val="00217721"/>
    <w:rsid w:val="002554CD"/>
    <w:rsid w:val="00293B83"/>
    <w:rsid w:val="002B4294"/>
    <w:rsid w:val="002F4921"/>
    <w:rsid w:val="003153D1"/>
    <w:rsid w:val="0032572D"/>
    <w:rsid w:val="00333D0D"/>
    <w:rsid w:val="0043314E"/>
    <w:rsid w:val="004417A8"/>
    <w:rsid w:val="00442195"/>
    <w:rsid w:val="00474AC5"/>
    <w:rsid w:val="004C049F"/>
    <w:rsid w:val="005000E2"/>
    <w:rsid w:val="00533D4C"/>
    <w:rsid w:val="005B4F9F"/>
    <w:rsid w:val="005D1851"/>
    <w:rsid w:val="005E3818"/>
    <w:rsid w:val="00681008"/>
    <w:rsid w:val="006A3CE7"/>
    <w:rsid w:val="006D4573"/>
    <w:rsid w:val="007B03FB"/>
    <w:rsid w:val="00872BD9"/>
    <w:rsid w:val="00894900"/>
    <w:rsid w:val="008B525A"/>
    <w:rsid w:val="008F16EF"/>
    <w:rsid w:val="00936FC0"/>
    <w:rsid w:val="009643E7"/>
    <w:rsid w:val="009B0D5C"/>
    <w:rsid w:val="009E1A87"/>
    <w:rsid w:val="00A35FAA"/>
    <w:rsid w:val="00B60163"/>
    <w:rsid w:val="00B666A0"/>
    <w:rsid w:val="00B672D7"/>
    <w:rsid w:val="00BA5A13"/>
    <w:rsid w:val="00BC061B"/>
    <w:rsid w:val="00C47469"/>
    <w:rsid w:val="00C57BD6"/>
    <w:rsid w:val="00C6554A"/>
    <w:rsid w:val="00C82672"/>
    <w:rsid w:val="00CA587D"/>
    <w:rsid w:val="00CE1B7B"/>
    <w:rsid w:val="00D37923"/>
    <w:rsid w:val="00D95AF0"/>
    <w:rsid w:val="00DE5796"/>
    <w:rsid w:val="00E307D3"/>
    <w:rsid w:val="00E61246"/>
    <w:rsid w:val="00E83BE3"/>
    <w:rsid w:val="00E94584"/>
    <w:rsid w:val="00E94DC3"/>
    <w:rsid w:val="00EB5D57"/>
    <w:rsid w:val="00ED7C44"/>
    <w:rsid w:val="00F553AB"/>
    <w:rsid w:val="00F609C8"/>
    <w:rsid w:val="00FD3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DB1DDC"/>
  <w15:chartTrackingRefBased/>
  <w15:docId w15:val="{833CE148-7D26-4849-878C-7510062EE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customStyle="1" w:styleId="msonormal0">
    <w:name w:val="msonormal"/>
    <w:basedOn w:val="Normal"/>
    <w:rsid w:val="00C47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sc1">
    <w:name w:val="sc1"/>
    <w:basedOn w:val="Normal"/>
    <w:rsid w:val="00C47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</w:rPr>
  </w:style>
  <w:style w:type="paragraph" w:customStyle="1" w:styleId="sc2">
    <w:name w:val="sc2"/>
    <w:basedOn w:val="Normal"/>
    <w:rsid w:val="00C47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</w:rPr>
  </w:style>
  <w:style w:type="paragraph" w:customStyle="1" w:styleId="sc3">
    <w:name w:val="sc3"/>
    <w:basedOn w:val="Normal"/>
    <w:rsid w:val="00C47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</w:rPr>
  </w:style>
  <w:style w:type="paragraph" w:customStyle="1" w:styleId="sc4">
    <w:name w:val="sc4"/>
    <w:basedOn w:val="Normal"/>
    <w:rsid w:val="00C47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</w:rPr>
  </w:style>
  <w:style w:type="paragraph" w:customStyle="1" w:styleId="sc5">
    <w:name w:val="sc5"/>
    <w:basedOn w:val="Normal"/>
    <w:rsid w:val="00C47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sc6">
    <w:name w:val="sc6"/>
    <w:basedOn w:val="Normal"/>
    <w:rsid w:val="00C47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sc7">
    <w:name w:val="sc7"/>
    <w:basedOn w:val="Normal"/>
    <w:rsid w:val="00C47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sc9">
    <w:name w:val="sc9"/>
    <w:basedOn w:val="Normal"/>
    <w:rsid w:val="00C47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4000"/>
      <w:sz w:val="24"/>
      <w:szCs w:val="24"/>
    </w:rPr>
  </w:style>
  <w:style w:type="paragraph" w:customStyle="1" w:styleId="sc10">
    <w:name w:val="sc10"/>
    <w:basedOn w:val="Normal"/>
    <w:rsid w:val="00C47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</w:rPr>
  </w:style>
  <w:style w:type="paragraph" w:customStyle="1" w:styleId="sc16">
    <w:name w:val="sc16"/>
    <w:basedOn w:val="Normal"/>
    <w:rsid w:val="00C47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</w:rPr>
  </w:style>
  <w:style w:type="character" w:customStyle="1" w:styleId="sc31">
    <w:name w:val="sc31"/>
    <w:basedOn w:val="DefaultParagraphFont"/>
    <w:rsid w:val="00C47469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0">
    <w:name w:val="sc0"/>
    <w:basedOn w:val="DefaultParagraphFont"/>
    <w:rsid w:val="00C4746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C47469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DefaultParagraphFont"/>
    <w:rsid w:val="00C47469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DefaultParagraphFont"/>
    <w:rsid w:val="00C4746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C4746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DefaultParagraphFont"/>
    <w:rsid w:val="00C47469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DefaultParagraphFont"/>
    <w:rsid w:val="00C4746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DefaultParagraphFont"/>
    <w:rsid w:val="00C4746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C4746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efaultParagraphFont"/>
    <w:rsid w:val="00C4746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DefaultParagraphFont"/>
    <w:rsid w:val="00C47469"/>
    <w:rPr>
      <w:rFonts w:ascii="Courier New" w:hAnsi="Courier New" w:cs="Courier New" w:hint="default"/>
      <w:color w:val="808080"/>
      <w:sz w:val="20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F553A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8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tchcout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34</TotalTime>
  <Pages>3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 Couturier</dc:creator>
  <cp:keywords/>
  <dc:description/>
  <cp:lastModifiedBy>Mitch Couturier</cp:lastModifiedBy>
  <cp:revision>3</cp:revision>
  <cp:lastPrinted>2017-03-23T14:03:00Z</cp:lastPrinted>
  <dcterms:created xsi:type="dcterms:W3CDTF">2017-04-18T05:44:00Z</dcterms:created>
  <dcterms:modified xsi:type="dcterms:W3CDTF">2017-04-18T06:18:00Z</dcterms:modified>
</cp:coreProperties>
</file>